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ED6256" w14:textId="50F6301E" w:rsidR="00E31291" w:rsidRPr="00F700D1" w:rsidRDefault="00FC66D4">
      <w:pPr>
        <w:pStyle w:val="berschrift1"/>
      </w:pPr>
      <w:r>
        <w:t>Buzzer</w:t>
      </w:r>
      <w:r w:rsidR="009C0EFF">
        <w:t>Game ZEBI PH Luzern</w:t>
      </w:r>
      <w:r>
        <w:t xml:space="preserve"> 2016</w:t>
      </w:r>
    </w:p>
    <w:p w14:paraId="6319BB69" w14:textId="0E190449" w:rsidR="00F03253" w:rsidRDefault="00BA7971">
      <w:pPr>
        <w:pStyle w:val="Aufzhlungszeichen"/>
      </w:pPr>
      <w:r>
        <w:t>Das Buzzer</w:t>
      </w:r>
      <w:r w:rsidR="00F03253">
        <w:t>Game für den Stand der PH Luzern an der ZEBI (Zentralschweizer Bildungsmesse) wurde auf einem Mac mit Xcode Version 8.1 realisiert.</w:t>
      </w:r>
      <w:r w:rsidR="003174EE">
        <w:t xml:space="preserve"> Für den Betrieb ist z.B. ein iMac</w:t>
      </w:r>
      <w:r w:rsidR="007B2D16">
        <w:t xml:space="preserve"> und ein grosser Monitor erforderlich.</w:t>
      </w:r>
    </w:p>
    <w:p w14:paraId="0A65C1C6" w14:textId="6AC76D73" w:rsidR="00DF1E6A" w:rsidRDefault="00BA7971">
      <w:pPr>
        <w:pStyle w:val="Aufzhlungszeichen"/>
      </w:pPr>
      <w:r>
        <w:t>Der</w:t>
      </w:r>
      <w:r w:rsidR="00DF1E6A">
        <w:t xml:space="preserve"> Buzzer wurde </w:t>
      </w:r>
      <w:r>
        <w:t xml:space="preserve">von </w:t>
      </w:r>
      <w:hyperlink r:id="rId7" w:history="1">
        <w:r w:rsidR="002F7DDD" w:rsidRPr="00981A73">
          <w:rPr>
            <w:rStyle w:val="Link"/>
          </w:rPr>
          <w:t>http://www.f-pro.de/buzzer/</w:t>
        </w:r>
      </w:hyperlink>
      <w:r w:rsidR="002F7DDD">
        <w:t xml:space="preserve"> </w:t>
      </w:r>
      <w:r>
        <w:t>bezogen</w:t>
      </w:r>
      <w:r w:rsidR="002F7DDD">
        <w:t xml:space="preserve">. Er lässt sich programmieren, </w:t>
      </w:r>
      <w:r>
        <w:t xml:space="preserve">so </w:t>
      </w:r>
      <w:r w:rsidR="002F7DDD">
        <w:t xml:space="preserve">dass er beim Drücken z.B. einen Buchstaben sendet. Das BuzzerGame reagiert auf den Buchstaben </w:t>
      </w:r>
      <w:r w:rsidR="002F7DDD" w:rsidRPr="00BA7971">
        <w:rPr>
          <w:b/>
        </w:rPr>
        <w:t>b.</w:t>
      </w:r>
      <w:r w:rsidR="002F7DDD">
        <w:t xml:space="preserve"> </w:t>
      </w:r>
      <w:r w:rsidR="007B2D16">
        <w:t>D</w:t>
      </w:r>
      <w:r w:rsidR="002F7DDD">
        <w:t xml:space="preserve">er Buzzer </w:t>
      </w:r>
      <w:r w:rsidR="003117F3">
        <w:t xml:space="preserve">wurde </w:t>
      </w:r>
      <w:r w:rsidR="002F7DDD">
        <w:t>auf diesen Buchstaben programmiert.</w:t>
      </w:r>
      <w:r>
        <w:t xml:space="preserve"> Die Software fürs Programmieren des Buzzers findet man auf der Website des Herstellers.</w:t>
      </w:r>
    </w:p>
    <w:p w14:paraId="1F069662" w14:textId="78407357" w:rsidR="002F7DDD" w:rsidRDefault="0055786A" w:rsidP="002F7DDD">
      <w:pPr>
        <w:pStyle w:val="Aufzhlungszeichen"/>
      </w:pPr>
      <w:r>
        <w:t>Die App funktioniert aus User-Sicht wie folgt:</w:t>
      </w:r>
      <w:r w:rsidR="007F39F3">
        <w:br/>
      </w:r>
      <w:r w:rsidR="007F39F3">
        <w:rPr>
          <w:noProof/>
          <w:lang w:eastAsia="de-DE" w:bidi="ar-SA"/>
        </w:rPr>
        <w:drawing>
          <wp:inline distT="0" distB="0" distL="0" distR="0" wp14:anchorId="58E2C32A" wp14:editId="3743B2A7">
            <wp:extent cx="5719445" cy="3700780"/>
            <wp:effectExtent l="0" t="0" r="0" b="7620"/>
            <wp:docPr id="1" name="Bild 1" descr="../../../Desktop/Bildschirmfoto%202017-03-04%20um%2011.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3-04%20um%2011.26.5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9445" cy="3700780"/>
                    </a:xfrm>
                    <a:prstGeom prst="rect">
                      <a:avLst/>
                    </a:prstGeom>
                    <a:noFill/>
                    <a:ln>
                      <a:noFill/>
                    </a:ln>
                  </pic:spPr>
                </pic:pic>
              </a:graphicData>
            </a:graphic>
          </wp:inline>
        </w:drawing>
      </w:r>
      <w:r>
        <w:br/>
        <w:t xml:space="preserve">Die einzelnen Bilder erhalten abwechselnd nach einem bestimmten Muster den Fokus. </w:t>
      </w:r>
      <w:r w:rsidR="00BA7971">
        <w:t>Drückt man den Buzzer auf dem Bild einer Lerhperson, wird das Bild mit einem Text angezeigt. Landet der Buzzer auf einem Logo, ertönt eine Fanfare und der/die Kandidat/in hat etwas gewonnen.</w:t>
      </w:r>
    </w:p>
    <w:p w14:paraId="4B9F2CFF" w14:textId="7FBED666" w:rsidR="0015427C" w:rsidRDefault="009E5939" w:rsidP="002F7DDD">
      <w:pPr>
        <w:pStyle w:val="Aufzhlungszeichen"/>
      </w:pPr>
      <w:r>
        <w:lastRenderedPageBreak/>
        <w:t>Die beiden Klassen</w:t>
      </w:r>
      <w:r>
        <w:br/>
      </w:r>
      <w:r w:rsidRPr="009E5939">
        <w:rPr>
          <w:b/>
        </w:rPr>
        <w:t>ViewController</w:t>
      </w:r>
      <w:r w:rsidRPr="009E5939">
        <w:rPr>
          <w:b/>
        </w:rPr>
        <w:br/>
        <w:t>DetailViewController</w:t>
      </w:r>
      <w:r w:rsidRPr="009E5939">
        <w:rPr>
          <w:b/>
        </w:rPr>
        <w:br/>
      </w:r>
      <w:r>
        <w:t>erledigen die Hauptarbeit des BuzzerGames.</w:t>
      </w:r>
      <w:r>
        <w:br/>
      </w:r>
      <w:r>
        <w:br/>
      </w:r>
      <w:r w:rsidRPr="009E5939">
        <w:rPr>
          <w:b/>
        </w:rPr>
        <w:t>ViewController</w:t>
      </w:r>
      <w:r>
        <w:t xml:space="preserve"> zeigt die Bilder in einer CollectionView</w:t>
      </w:r>
      <w:r w:rsidR="003117F3">
        <w:t xml:space="preserve"> an</w:t>
      </w:r>
      <w:r>
        <w:t xml:space="preserve">. Die Reihenfolge der Bilder wird in der Tabelle </w:t>
      </w:r>
      <w:r w:rsidRPr="009E5939">
        <w:rPr>
          <w:b/>
        </w:rPr>
        <w:t>images</w:t>
      </w:r>
      <w:r>
        <w:t xml:space="preserve"> festgelegt.</w:t>
      </w:r>
      <w:r w:rsidR="00A6502A">
        <w:t xml:space="preserve"> Die Klasse </w:t>
      </w:r>
      <w:r w:rsidR="00A6502A" w:rsidRPr="00A6502A">
        <w:rPr>
          <w:b/>
        </w:rPr>
        <w:t xml:space="preserve">imageSelect </w:t>
      </w:r>
      <w:r w:rsidR="00A6502A">
        <w:t xml:space="preserve">setzt den Fokus auf die einzelnen Bilder und wartet, bis der Buzzer gedrückt wird. Das Muster der Anzeige wird in der Tabelle </w:t>
      </w:r>
      <w:r w:rsidR="00A6502A" w:rsidRPr="00A6502A">
        <w:rPr>
          <w:b/>
        </w:rPr>
        <w:t>reihe</w:t>
      </w:r>
      <w:r w:rsidR="00A6502A">
        <w:t xml:space="preserve"> festgelegt. Das setzen des Fokus läuft in einem separaten Thread, da gleichzeitig auf das Drücken des Buzzers gewartet werden muss. Sobald der Buzzer gedrückt wird, wird der Thread beendet und nach der Anzeige der DatailView beginnt das Spiel wieder von vorne.</w:t>
      </w:r>
    </w:p>
    <w:p w14:paraId="3061E473" w14:textId="3FF73B40" w:rsidR="00931895" w:rsidRDefault="00931895" w:rsidP="00931895">
      <w:pPr>
        <w:pStyle w:val="Aufzhlungszeichen"/>
        <w:numPr>
          <w:ilvl w:val="0"/>
          <w:numId w:val="0"/>
        </w:numPr>
        <w:ind w:left="432"/>
      </w:pPr>
      <w:r w:rsidRPr="003117F3">
        <w:rPr>
          <w:b/>
        </w:rPr>
        <w:t>DetailViewController</w:t>
      </w:r>
      <w:r>
        <w:t xml:space="preserve"> zeigt das mit dem Buzzer selektierte Bild im Grossformat an. Falls ein Logo gedrückt wird, ertönt eine Fanfare</w:t>
      </w:r>
      <w:r w:rsidR="003E5554">
        <w:t xml:space="preserve"> (Methode </w:t>
      </w:r>
      <w:r w:rsidR="003E5554" w:rsidRPr="003117F3">
        <w:rPr>
          <w:b/>
        </w:rPr>
        <w:t>playSound()</w:t>
      </w:r>
      <w:r w:rsidR="003E5554">
        <w:t xml:space="preserve"> ). Die Bilder sind unter </w:t>
      </w:r>
      <w:r w:rsidR="003E5554" w:rsidRPr="003117F3">
        <w:rPr>
          <w:b/>
        </w:rPr>
        <w:t xml:space="preserve">Assets.xcassets </w:t>
      </w:r>
      <w:r w:rsidR="003E5554">
        <w:t xml:space="preserve">abgelegt. </w:t>
      </w:r>
      <w:r w:rsidR="002262EF">
        <w:t>Die kleinen Bildformate der Lehrpersonen sind von 01 – 20 durchnummeriert. Die grossen Bilder haben als Präfix ein „F“. Logos haben separate Namen.</w:t>
      </w:r>
    </w:p>
    <w:p w14:paraId="300B2584" w14:textId="332E6B8A" w:rsidR="007F39F3" w:rsidRPr="00F700D1" w:rsidRDefault="002F7DDD" w:rsidP="00850A20">
      <w:pPr>
        <w:pStyle w:val="Aufzhlungszeichen"/>
      </w:pPr>
      <w:r>
        <w:t xml:space="preserve">Die Software wurde von Stefan und Manuel Jenni in ihrer Freizeit programmiert. </w:t>
      </w:r>
      <w:r w:rsidR="003117F3">
        <w:t>Ziel war es, mal etwas in Xcode zu realisieren</w:t>
      </w:r>
      <w:r w:rsidR="003117F3">
        <w:rPr>
          <w:b/>
        </w:rPr>
        <w:br/>
      </w:r>
      <w:r w:rsidR="003117F3">
        <w:rPr>
          <w:b/>
        </w:rPr>
        <w:br/>
      </w:r>
      <w:r>
        <w:t>Der Programmcode darf von anderen Interessierten frei verwendet werden und an die eigenen Bedürfnisse angepasst werden.</w:t>
      </w:r>
      <w:r w:rsidR="003117F3">
        <w:br/>
      </w:r>
      <w:r w:rsidR="003117F3">
        <w:br/>
        <w:t>Feedbacks oder Verbesserungsvorschläge sind willkommen.</w:t>
      </w:r>
      <w:bookmarkStart w:id="0" w:name="_GoBack"/>
      <w:bookmarkEnd w:id="0"/>
    </w:p>
    <w:sectPr w:rsidR="007F39F3" w:rsidRPr="00F700D1">
      <w:footerReference w:type="default" r:id="rId9"/>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25158A" w14:textId="77777777" w:rsidR="00FE21C8" w:rsidRDefault="00FE21C8">
      <w:r>
        <w:separator/>
      </w:r>
    </w:p>
    <w:p w14:paraId="48B829F2" w14:textId="77777777" w:rsidR="00FE21C8" w:rsidRDefault="00FE21C8"/>
  </w:endnote>
  <w:endnote w:type="continuationSeparator" w:id="0">
    <w:p w14:paraId="6D06EDF4" w14:textId="77777777" w:rsidR="00FE21C8" w:rsidRDefault="00FE21C8">
      <w:r>
        <w:continuationSeparator/>
      </w:r>
    </w:p>
    <w:p w14:paraId="3DE3A31A" w14:textId="77777777" w:rsidR="00FE21C8" w:rsidRDefault="00FE21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3218F7D3" w14:textId="77777777" w:rsidR="00E31291" w:rsidRDefault="00662B2D">
        <w:pPr>
          <w:pStyle w:val="Fuzeile"/>
        </w:pPr>
        <w:r>
          <w:fldChar w:fldCharType="begin"/>
        </w:r>
        <w:r>
          <w:instrText xml:space="preserve"> PAGE   \* MERGEFORMAT </w:instrText>
        </w:r>
        <w:r>
          <w:fldChar w:fldCharType="separate"/>
        </w:r>
        <w:r w:rsidR="003117F3">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7F623D" w14:textId="77777777" w:rsidR="00FE21C8" w:rsidRDefault="00FE21C8">
      <w:r>
        <w:separator/>
      </w:r>
    </w:p>
    <w:p w14:paraId="21E88CFD" w14:textId="77777777" w:rsidR="00FE21C8" w:rsidRDefault="00FE21C8"/>
  </w:footnote>
  <w:footnote w:type="continuationSeparator" w:id="0">
    <w:p w14:paraId="433D16F2" w14:textId="77777777" w:rsidR="00FE21C8" w:rsidRDefault="00FE21C8">
      <w:r>
        <w:continuationSeparator/>
      </w:r>
    </w:p>
    <w:p w14:paraId="19A625F2" w14:textId="77777777" w:rsidR="00FE21C8" w:rsidRDefault="00FE21C8"/>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9E244A1C"/>
    <w:lvl w:ilvl="0" w:tplc="A78AD9E8">
      <w:start w:val="1"/>
      <w:numFmt w:val="bullet"/>
      <w:pStyle w:val="Aufzhlungszeichen"/>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0B203272"/>
    <w:lvl w:ilvl="0" w:tplc="CE0E85FE">
      <w:start w:val="1"/>
      <w:numFmt w:val="decimal"/>
      <w:pStyle w:val="Listennumm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EFF"/>
    <w:rsid w:val="0015427C"/>
    <w:rsid w:val="002262EF"/>
    <w:rsid w:val="002F7DDD"/>
    <w:rsid w:val="003117F3"/>
    <w:rsid w:val="003174EE"/>
    <w:rsid w:val="003E5554"/>
    <w:rsid w:val="0055786A"/>
    <w:rsid w:val="00662B2D"/>
    <w:rsid w:val="00716A8D"/>
    <w:rsid w:val="007B2D16"/>
    <w:rsid w:val="007F39F3"/>
    <w:rsid w:val="00850A20"/>
    <w:rsid w:val="00931895"/>
    <w:rsid w:val="009C0EFF"/>
    <w:rsid w:val="009E5939"/>
    <w:rsid w:val="00A6502A"/>
    <w:rsid w:val="00B87C3E"/>
    <w:rsid w:val="00BA7971"/>
    <w:rsid w:val="00C51427"/>
    <w:rsid w:val="00DF1E6A"/>
    <w:rsid w:val="00E31291"/>
    <w:rsid w:val="00F03253"/>
    <w:rsid w:val="00F700D1"/>
    <w:rsid w:val="00FC66D4"/>
    <w:rsid w:val="00FE21C8"/>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E9D2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30"/>
        <w:szCs w:val="30"/>
        <w:lang w:val="de-DE" w:eastAsia="ja-JP" w:bidi="de-DE"/>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B87C3E"/>
  </w:style>
  <w:style w:type="paragraph" w:styleId="berschrift1">
    <w:name w:val="heading 1"/>
    <w:basedOn w:val="Standard"/>
    <w:next w:val="Standard"/>
    <w:link w:val="berschrift1Zchn"/>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berschrift2">
    <w:name w:val="heading 2"/>
    <w:basedOn w:val="Standard"/>
    <w:next w:val="Standard"/>
    <w:link w:val="berschrift2Zchn"/>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berschrift3">
    <w:name w:val="heading 3"/>
    <w:basedOn w:val="Standard"/>
    <w:next w:val="Standard"/>
    <w:link w:val="berschrift3Zchn"/>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berschrift4">
    <w:name w:val="heading 4"/>
    <w:basedOn w:val="Standard"/>
    <w:next w:val="Standard"/>
    <w:link w:val="berschrift4Zchn"/>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berschrift5">
    <w:name w:val="heading 5"/>
    <w:basedOn w:val="Standard"/>
    <w:next w:val="Standard"/>
    <w:link w:val="berschrift5Zchn"/>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berschrift6">
    <w:name w:val="heading 6"/>
    <w:basedOn w:val="Standard"/>
    <w:next w:val="Standard"/>
    <w:link w:val="berschrift6Zchn"/>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berschrift7">
    <w:name w:val="heading 7"/>
    <w:basedOn w:val="Standard"/>
    <w:next w:val="Standard"/>
    <w:link w:val="berschrift7Zchn"/>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berschrift8">
    <w:name w:val="heading 8"/>
    <w:basedOn w:val="Standard"/>
    <w:next w:val="Standard"/>
    <w:link w:val="berschrift8Zchn"/>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berschrift9">
    <w:name w:val="heading 9"/>
    <w:basedOn w:val="Standard"/>
    <w:next w:val="Standard"/>
    <w:link w:val="berschrift9Zchn"/>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uiPriority w:val="9"/>
    <w:qFormat/>
    <w:pPr>
      <w:numPr>
        <w:numId w:val="3"/>
      </w:numPr>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731C3F" w:themeColor="accent1"/>
      <w:sz w:val="40"/>
      <w:szCs w:val="32"/>
    </w:rPr>
  </w:style>
  <w:style w:type="paragraph" w:styleId="Listennummer">
    <w:name w:val="List Number"/>
    <w:basedOn w:val="Standard"/>
    <w:uiPriority w:val="9"/>
    <w:qFormat/>
    <w:pPr>
      <w:numPr>
        <w:numId w:val="4"/>
      </w:numPr>
    </w:pPr>
  </w:style>
  <w:style w:type="paragraph" w:styleId="Kopfzeile">
    <w:name w:val="header"/>
    <w:basedOn w:val="Standard"/>
    <w:link w:val="KopfzeileZchn"/>
    <w:uiPriority w:val="99"/>
    <w:unhideWhenUsed/>
    <w:qFormat/>
    <w:pPr>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qFormat/>
    <w:pPr>
      <w:spacing w:after="0" w:line="240" w:lineRule="auto"/>
    </w:pPr>
  </w:style>
  <w:style w:type="character" w:customStyle="1" w:styleId="FuzeileZchn">
    <w:name w:val="Fußzeile Zchn"/>
    <w:basedOn w:val="Absatz-Standardschriftart"/>
    <w:link w:val="Fuzeile"/>
    <w:uiPriority w:val="99"/>
  </w:style>
  <w:style w:type="character" w:styleId="Platzhaltertext">
    <w:name w:val="Placeholder Text"/>
    <w:basedOn w:val="Absatz-Standardschriftart"/>
    <w:uiPriority w:val="99"/>
    <w:semiHidden/>
    <w:rPr>
      <w:color w:val="808080"/>
    </w:rPr>
  </w:style>
  <w:style w:type="paragraph" w:styleId="Titel">
    <w:name w:val="Title"/>
    <w:basedOn w:val="Standard"/>
    <w:link w:val="TitelZchn"/>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elZchn">
    <w:name w:val="Titel Zchn"/>
    <w:basedOn w:val="Absatz-Standardschriftart"/>
    <w:link w:val="Titel"/>
    <w:uiPriority w:val="10"/>
    <w:semiHidden/>
    <w:rPr>
      <w:rFonts w:asciiTheme="majorHAnsi" w:eastAsiaTheme="majorEastAsia" w:hAnsiTheme="majorHAnsi" w:cstheme="majorBidi"/>
      <w:caps/>
      <w:color w:val="262626" w:themeColor="text1" w:themeTint="D9"/>
      <w:kern w:val="28"/>
      <w:sz w:val="66"/>
      <w:szCs w:val="56"/>
    </w:rPr>
  </w:style>
  <w:style w:type="paragraph" w:styleId="Untertitel">
    <w:name w:val="Subtitle"/>
    <w:basedOn w:val="Standard"/>
    <w:link w:val="UntertitelZchn"/>
    <w:uiPriority w:val="11"/>
    <w:semiHidden/>
    <w:unhideWhenUsed/>
    <w:qFormat/>
    <w:pPr>
      <w:numPr>
        <w:ilvl w:val="1"/>
      </w:numPr>
      <w:spacing w:after="520"/>
      <w:contextualSpacing/>
    </w:pPr>
    <w:rPr>
      <w:rFonts w:eastAsiaTheme="minorEastAsia"/>
      <w:caps/>
      <w:sz w:val="40"/>
    </w:rPr>
  </w:style>
  <w:style w:type="character" w:customStyle="1" w:styleId="UntertitelZchn">
    <w:name w:val="Untertitel Zchn"/>
    <w:basedOn w:val="Absatz-Standardschriftart"/>
    <w:link w:val="Untertitel"/>
    <w:uiPriority w:val="11"/>
    <w:semiHidden/>
    <w:rPr>
      <w:rFonts w:eastAsiaTheme="minorEastAsia"/>
      <w:caps/>
      <w:sz w:val="40"/>
    </w:rPr>
  </w:style>
  <w:style w:type="character" w:styleId="IntensiverVerweis">
    <w:name w:val="Intense Reference"/>
    <w:basedOn w:val="Absatz-Standardschriftart"/>
    <w:uiPriority w:val="32"/>
    <w:semiHidden/>
    <w:unhideWhenUsed/>
    <w:qFormat/>
    <w:rPr>
      <w:b/>
      <w:bCs/>
      <w:caps/>
      <w:smallCaps w:val="0"/>
      <w:color w:val="262626" w:themeColor="text1" w:themeTint="D9"/>
      <w:spacing w:val="0"/>
    </w:rPr>
  </w:style>
  <w:style w:type="character" w:styleId="Buchtitel">
    <w:name w:val="Book Title"/>
    <w:basedOn w:val="Absatz-Standardschriftart"/>
    <w:uiPriority w:val="33"/>
    <w:semiHidden/>
    <w:unhideWhenUsed/>
    <w:rPr>
      <w:b w:val="0"/>
      <w:bCs/>
      <w:i w:val="0"/>
      <w:iCs/>
      <w:spacing w:val="0"/>
      <w:u w:val="single"/>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b/>
      <w:color w:val="7F7F7F" w:themeColor="text1" w:themeTint="80"/>
      <w:szCs w:val="26"/>
    </w:rPr>
  </w:style>
  <w:style w:type="character" w:customStyle="1" w:styleId="berschrift3Zchn">
    <w:name w:val="Überschrift 3 Zchn"/>
    <w:basedOn w:val="Absatz-Standardschriftart"/>
    <w:link w:val="berschrift3"/>
    <w:uiPriority w:val="9"/>
    <w:semiHidden/>
    <w:rPr>
      <w:rFonts w:asciiTheme="majorHAnsi" w:eastAsiaTheme="majorEastAsia" w:hAnsiTheme="majorHAnsi" w:cstheme="majorBidi"/>
      <w:sz w:val="40"/>
      <w:szCs w:val="24"/>
    </w:rPr>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i/>
      <w:iCs/>
      <w:sz w:val="40"/>
    </w:r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262626" w:themeColor="text1" w:themeTint="D9"/>
      <w:sz w:val="3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i/>
      <w:color w:val="262626" w:themeColor="text1" w:themeTint="D9"/>
      <w:sz w:val="3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Cs/>
      <w:sz w:val="3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i/>
      <w:sz w:val="34"/>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Cs/>
      <w:color w:val="262626" w:themeColor="text1" w:themeTint="D9"/>
      <w:szCs w:val="21"/>
    </w:rPr>
  </w:style>
  <w:style w:type="character" w:styleId="Schwachhervorheb">
    <w:name w:val="Subtle Emphasis"/>
    <w:basedOn w:val="Absatz-Standardschriftart"/>
    <w:uiPriority w:val="19"/>
    <w:semiHidden/>
    <w:unhideWhenUsed/>
    <w:qFormat/>
    <w:rPr>
      <w:i/>
      <w:iCs/>
      <w:color w:val="404040" w:themeColor="text1" w:themeTint="BF"/>
    </w:rPr>
  </w:style>
  <w:style w:type="character" w:styleId="Hervorhebung">
    <w:name w:val="Emphasis"/>
    <w:basedOn w:val="Absatz-Standardschriftart"/>
    <w:uiPriority w:val="20"/>
    <w:semiHidden/>
    <w:unhideWhenUsed/>
    <w:qFormat/>
    <w:rPr>
      <w:b/>
      <w:iCs/>
      <w:color w:val="262626" w:themeColor="text1" w:themeTint="D9"/>
    </w:rPr>
  </w:style>
  <w:style w:type="character" w:styleId="Intensivhervorheb">
    <w:name w:val="Intense Emphasis"/>
    <w:basedOn w:val="Absatz-Standardschriftart"/>
    <w:uiPriority w:val="21"/>
    <w:semiHidden/>
    <w:unhideWhenUsed/>
    <w:qFormat/>
    <w:rPr>
      <w:b/>
      <w:i/>
      <w:iCs/>
      <w:color w:val="262626" w:themeColor="text1" w:themeTint="D9"/>
    </w:rPr>
  </w:style>
  <w:style w:type="character" w:styleId="Fett">
    <w:name w:val="Strong"/>
    <w:basedOn w:val="Absatz-Standardschriftart"/>
    <w:uiPriority w:val="22"/>
    <w:semiHidden/>
    <w:unhideWhenUsed/>
    <w:qFormat/>
    <w:rPr>
      <w:b/>
      <w:bCs/>
    </w:rPr>
  </w:style>
  <w:style w:type="paragraph" w:styleId="Zitat">
    <w:name w:val="Quote"/>
    <w:basedOn w:val="Standard"/>
    <w:next w:val="Standard"/>
    <w:link w:val="ZitatZchn"/>
    <w:uiPriority w:val="29"/>
    <w:semiHidden/>
    <w:unhideWhenUsed/>
    <w:qFormat/>
    <w:pPr>
      <w:spacing w:before="240"/>
    </w:pPr>
    <w:rPr>
      <w:i/>
      <w:iCs/>
      <w:sz w:val="36"/>
    </w:rPr>
  </w:style>
  <w:style w:type="character" w:customStyle="1" w:styleId="ZitatZchn">
    <w:name w:val="Zitat Zchn"/>
    <w:basedOn w:val="Absatz-Standardschriftart"/>
    <w:link w:val="Zitat"/>
    <w:uiPriority w:val="29"/>
    <w:semiHidden/>
    <w:rPr>
      <w:i/>
      <w:iCs/>
      <w:sz w:val="36"/>
    </w:rPr>
  </w:style>
  <w:style w:type="paragraph" w:styleId="IntensivesZitat">
    <w:name w:val="Intense Quote"/>
    <w:basedOn w:val="Standard"/>
    <w:next w:val="Standard"/>
    <w:link w:val="IntensivesZitatZchn"/>
    <w:uiPriority w:val="30"/>
    <w:semiHidden/>
    <w:unhideWhenUsed/>
    <w:qFormat/>
    <w:pPr>
      <w:spacing w:before="240"/>
    </w:pPr>
    <w:rPr>
      <w:b/>
      <w:i/>
      <w:iCs/>
      <w:sz w:val="36"/>
    </w:rPr>
  </w:style>
  <w:style w:type="character" w:customStyle="1" w:styleId="IntensivesZitatZchn">
    <w:name w:val="Intensives Zitat Zchn"/>
    <w:basedOn w:val="Absatz-Standardschriftart"/>
    <w:link w:val="IntensivesZitat"/>
    <w:uiPriority w:val="30"/>
    <w:semiHidden/>
    <w:rPr>
      <w:b/>
      <w:i/>
      <w:iCs/>
      <w:sz w:val="36"/>
    </w:rPr>
  </w:style>
  <w:style w:type="character" w:styleId="SchwacherVerweis">
    <w:name w:val="Subtle Reference"/>
    <w:basedOn w:val="Absatz-Standardschriftart"/>
    <w:uiPriority w:val="31"/>
    <w:semiHidden/>
    <w:unhideWhenUsed/>
    <w:qFormat/>
    <w:rPr>
      <w:caps/>
      <w:smallCaps w:val="0"/>
      <w:color w:val="262626" w:themeColor="text1" w:themeTint="D9"/>
    </w:rPr>
  </w:style>
  <w:style w:type="paragraph" w:styleId="Beschriftung">
    <w:name w:val="caption"/>
    <w:basedOn w:val="Standard"/>
    <w:next w:val="Standard"/>
    <w:uiPriority w:val="35"/>
    <w:semiHidden/>
    <w:unhideWhenUsed/>
    <w:qFormat/>
    <w:pPr>
      <w:spacing w:after="200" w:line="240" w:lineRule="auto"/>
    </w:pPr>
    <w:rPr>
      <w:i/>
      <w:iCs/>
      <w:sz w:val="24"/>
      <w:szCs w:val="18"/>
    </w:rPr>
  </w:style>
  <w:style w:type="paragraph" w:styleId="Inhaltsverzeichnisberschrift">
    <w:name w:val="TOC Heading"/>
    <w:basedOn w:val="berschrift1"/>
    <w:next w:val="Standard"/>
    <w:uiPriority w:val="39"/>
    <w:semiHidden/>
    <w:unhideWhenUsed/>
    <w:qFormat/>
    <w:pPr>
      <w:outlineLvl w:val="9"/>
    </w:pPr>
  </w:style>
  <w:style w:type="character" w:styleId="Link">
    <w:name w:val="Hyperlink"/>
    <w:basedOn w:val="Absatz-Standardschriftart"/>
    <w:uiPriority w:val="99"/>
    <w:unhideWhenUsed/>
    <w:rPr>
      <w:color w:val="731C3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glossaryDocument" Target="glossary/document.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f-pro.de/buzzer/" TargetMode="Externa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tefanJenni/Library/Containers/com.microsoft.Word/Data/Library/Caches/1031/TM10002086/Erstellen%20von%20Notiz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906CDF"/>
    <w:multiLevelType w:val="hybridMultilevel"/>
    <w:tmpl w:val="9E244A1C"/>
    <w:lvl w:ilvl="0" w:tplc="A78AD9E8">
      <w:start w:val="1"/>
      <w:numFmt w:val="bullet"/>
      <w:pStyle w:val="Aufzhlungszeichen"/>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D62"/>
    <w:rsid w:val="00F42D62"/>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A57915A30E477429AF26A0F5D973FAA">
    <w:name w:val="CA57915A30E477429AF26A0F5D973FAA"/>
  </w:style>
  <w:style w:type="paragraph" w:styleId="Aufzhlungszeichen">
    <w:name w:val="List Bullet"/>
    <w:basedOn w:val="Standard"/>
    <w:uiPriority w:val="9"/>
    <w:qFormat/>
    <w:pPr>
      <w:numPr>
        <w:numId w:val="1"/>
      </w:numPr>
      <w:spacing w:after="120" w:line="259" w:lineRule="auto"/>
    </w:pPr>
    <w:rPr>
      <w:rFonts w:eastAsiaTheme="minorHAnsi"/>
      <w:color w:val="595959" w:themeColor="text1" w:themeTint="A6"/>
      <w:sz w:val="30"/>
      <w:szCs w:val="30"/>
      <w:lang w:eastAsia="ja-JP" w:bidi="de-DE"/>
    </w:rPr>
  </w:style>
  <w:style w:type="paragraph" w:customStyle="1" w:styleId="4D31DF1BB560424B95F449EF6FEC307E">
    <w:name w:val="4D31DF1BB560424B95F449EF6FEC30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Erstellen von Notizen.dotx</Template>
  <TotalTime>0</TotalTime>
  <Pages>2</Pages>
  <Words>306</Words>
  <Characters>1930</Characters>
  <Application>Microsoft Macintosh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 Stefan PH Luzern</dc:creator>
  <cp:keywords/>
  <dc:description/>
  <cp:lastModifiedBy>Jenni Stefan PH Luzern</cp:lastModifiedBy>
  <cp:revision>13</cp:revision>
  <dcterms:created xsi:type="dcterms:W3CDTF">2017-03-04T10:20:00Z</dcterms:created>
  <dcterms:modified xsi:type="dcterms:W3CDTF">2017-03-04T11:01:00Z</dcterms:modified>
</cp:coreProperties>
</file>